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00A6AC" w14:textId="5FBB94C4" w:rsidR="00452043" w:rsidRDefault="00F23CC5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9E6B5CF" w14:textId="44721354" w:rsidR="00F23CC5" w:rsidRPr="00F23CC5" w:rsidRDefault="00F23CC5" w:rsidP="00F23CC5">
      <w:r w:rsidRPr="00F23CC5">
        <w:rPr>
          <w:b/>
          <w:bCs/>
        </w:rPr>
        <w:t>Émetteur :</w:t>
      </w:r>
      <w:r w:rsidRPr="00F23CC5">
        <w:tab/>
      </w:r>
      <w:r w:rsidRPr="00F23CC5">
        <w:tab/>
      </w:r>
      <w:r w:rsidRPr="00F23CC5">
        <w:tab/>
      </w:r>
      <w:r w:rsidRPr="00F23CC5">
        <w:tab/>
      </w:r>
      <w:r w:rsidRPr="00F23CC5">
        <w:tab/>
      </w:r>
      <w:r w:rsidRPr="00F23CC5">
        <w:tab/>
      </w:r>
      <w:r>
        <w:tab/>
      </w:r>
      <w:r>
        <w:tab/>
      </w:r>
      <w:r w:rsidRPr="00F23CC5">
        <w:rPr>
          <w:b/>
          <w:bCs/>
        </w:rPr>
        <w:t>Destinataire :</w:t>
      </w:r>
    </w:p>
    <w:p w14:paraId="72D96FB5" w14:textId="5A6EBE28" w:rsidR="00F23CC5" w:rsidRPr="00F23CC5" w:rsidRDefault="00F23CC5" w:rsidP="00F23CC5">
      <w:pPr>
        <w:contextualSpacing/>
      </w:pPr>
      <w:r w:rsidRPr="00F23CC5">
        <w:t xml:space="preserve">Service </w:t>
      </w:r>
      <w:r w:rsidR="006E77B1">
        <w:t>gestion</w:t>
      </w:r>
      <w:r w:rsidRPr="00F23CC5">
        <w:tab/>
      </w:r>
      <w:r w:rsidRPr="00F23CC5">
        <w:tab/>
      </w:r>
      <w:r w:rsidRPr="00F23CC5">
        <w:tab/>
      </w:r>
      <w:r w:rsidRPr="00F23CC5">
        <w:tab/>
      </w:r>
      <w:r>
        <w:tab/>
      </w:r>
      <w:r>
        <w:tab/>
      </w:r>
      <w:r w:rsidR="006E77B1">
        <w:tab/>
      </w:r>
      <w:r w:rsidR="006E77B1">
        <w:tab/>
      </w:r>
      <w:r w:rsidR="00E043A9">
        <w:t xml:space="preserve">La gestionnaire </w:t>
      </w:r>
      <w:r w:rsidRPr="00F23CC5">
        <w:tab/>
      </w:r>
    </w:p>
    <w:p w14:paraId="54F431EE" w14:textId="0BF20116" w:rsidR="00F23CC5" w:rsidRDefault="00F23CC5" w:rsidP="00F23CC5">
      <w:pPr>
        <w:contextualSpacing/>
      </w:pPr>
      <w:r w:rsidRPr="00F23CC5">
        <w:t>M./Mme Prénom NOM (stagiaire)</w:t>
      </w:r>
      <w:r w:rsidRPr="00F23CC5">
        <w:tab/>
      </w:r>
      <w:r w:rsidRPr="00F23CC5">
        <w:tab/>
      </w:r>
      <w:r w:rsidRPr="00F23CC5">
        <w:tab/>
      </w:r>
      <w:r>
        <w:tab/>
      </w:r>
      <w:r>
        <w:tab/>
      </w:r>
      <w:r w:rsidR="005031A4">
        <w:t>Mme Muriel</w:t>
      </w:r>
      <w:r w:rsidRPr="00F23CC5">
        <w:t xml:space="preserve"> COUSIN</w:t>
      </w:r>
    </w:p>
    <w:p w14:paraId="5FA18B69" w14:textId="77777777" w:rsidR="00F23CC5" w:rsidRDefault="00F23CC5" w:rsidP="00F23CC5"/>
    <w:p w14:paraId="571D9E91" w14:textId="397191D4" w:rsidR="00F23CC5" w:rsidRPr="00F23CC5" w:rsidRDefault="00F23CC5" w:rsidP="00F23CC5">
      <w:pPr>
        <w:pStyle w:val="Titre"/>
        <w:jc w:val="center"/>
      </w:pPr>
      <w:r w:rsidRPr="00F23CC5">
        <w:t>Note de synthèse</w:t>
      </w:r>
    </w:p>
    <w:p w14:paraId="37C270E3" w14:textId="77777777" w:rsidR="00F23CC5" w:rsidRPr="00F23CC5" w:rsidRDefault="00F23CC5" w:rsidP="00F23CC5"/>
    <w:p w14:paraId="58EB21C2" w14:textId="76937581" w:rsidR="008E777B" w:rsidRDefault="008E777B" w:rsidP="008E777B">
      <w:pPr>
        <w:tabs>
          <w:tab w:val="left" w:pos="5387"/>
        </w:tabs>
      </w:pPr>
      <w:r>
        <w:tab/>
      </w:r>
      <w:r>
        <w:tab/>
      </w:r>
      <w:r>
        <w:tab/>
      </w:r>
      <w:r>
        <w:t>Chevru, le 10 janvier 2026</w:t>
      </w:r>
    </w:p>
    <w:p w14:paraId="4637EC86" w14:textId="77777777" w:rsidR="00EC755D" w:rsidRDefault="00EC755D" w:rsidP="00F23CC5">
      <w:pPr>
        <w:spacing w:after="0" w:line="240" w:lineRule="auto"/>
      </w:pPr>
    </w:p>
    <w:p w14:paraId="3CA67534" w14:textId="77777777" w:rsidR="008E777B" w:rsidRDefault="008E777B" w:rsidP="00EC755D">
      <w:pPr>
        <w:tabs>
          <w:tab w:val="left" w:pos="5387"/>
        </w:tabs>
      </w:pPr>
    </w:p>
    <w:p w14:paraId="3DFFD008" w14:textId="280AAD48" w:rsidR="00EC755D" w:rsidRDefault="00EC755D" w:rsidP="00EC755D">
      <w:pPr>
        <w:tabs>
          <w:tab w:val="left" w:pos="5387"/>
        </w:tabs>
      </w:pPr>
      <w:r>
        <w:t>Objet :</w:t>
      </w:r>
      <w:r w:rsidR="00F23CC5">
        <w:t xml:space="preserve"> ….</w:t>
      </w:r>
      <w:r>
        <w:tab/>
      </w:r>
      <w:r w:rsidR="00F23CC5">
        <w:tab/>
      </w:r>
      <w:r w:rsidR="00F23CC5">
        <w:tab/>
      </w:r>
    </w:p>
    <w:p w14:paraId="00EB463A" w14:textId="195B00AB" w:rsidR="00F23CC5" w:rsidRDefault="00F23CC5" w:rsidP="00F23CC5">
      <w:pPr>
        <w:pStyle w:val="Titre1bis"/>
      </w:pPr>
      <w:r>
        <w:t>Titre 1</w:t>
      </w:r>
    </w:p>
    <w:p w14:paraId="512FF89B" w14:textId="59925033" w:rsidR="00F23CC5" w:rsidRDefault="00F23CC5" w:rsidP="00F23CC5">
      <w:pPr>
        <w:pStyle w:val="Titre2bis"/>
      </w:pPr>
      <w:r>
        <w:t>Titre 2</w:t>
      </w:r>
    </w:p>
    <w:p w14:paraId="1E4B7577" w14:textId="5335FD61" w:rsidR="00251EF2" w:rsidRDefault="00251EF2" w:rsidP="00F23CC5">
      <w:pPr>
        <w:pStyle w:val="Titre1bis"/>
      </w:pPr>
    </w:p>
    <w:p w14:paraId="7C97FC01" w14:textId="77777777" w:rsidR="00251EF2" w:rsidRDefault="00251EF2" w:rsidP="00F23CC5">
      <w:pPr>
        <w:pStyle w:val="Titre1bis"/>
      </w:pPr>
    </w:p>
    <w:p w14:paraId="6F64110B" w14:textId="77777777" w:rsidR="00251EF2" w:rsidRDefault="00251EF2" w:rsidP="00F23CC5">
      <w:pPr>
        <w:pStyle w:val="Titre1bis"/>
      </w:pPr>
    </w:p>
    <w:p w14:paraId="1EC7B8B2" w14:textId="6F167F2D" w:rsidR="00251EF2" w:rsidRDefault="00251EF2" w:rsidP="00251EF2">
      <w:pPr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51EF2">
        <w:t>M./Mme Prénom NOM</w:t>
      </w:r>
    </w:p>
    <w:p w14:paraId="5080FE92" w14:textId="4952BB70" w:rsidR="00732181" w:rsidRDefault="00732181" w:rsidP="00251EF2">
      <w:pPr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32181">
        <w:t>Service gestion</w:t>
      </w:r>
      <w:r>
        <w:t xml:space="preserve"> (stagiaire)</w:t>
      </w:r>
    </w:p>
    <w:p w14:paraId="64949796" w14:textId="77777777" w:rsidR="008E777B" w:rsidRDefault="00251EF2" w:rsidP="00251EF2">
      <w:r>
        <w:tab/>
      </w:r>
      <w:r>
        <w:tab/>
      </w:r>
      <w:r>
        <w:tab/>
      </w:r>
    </w:p>
    <w:p w14:paraId="0D330309" w14:textId="77777777" w:rsidR="008E777B" w:rsidRDefault="008E777B" w:rsidP="00251EF2"/>
    <w:p w14:paraId="4639801D" w14:textId="77777777" w:rsidR="008E777B" w:rsidRDefault="008E777B" w:rsidP="00251EF2"/>
    <w:p w14:paraId="143DE09E" w14:textId="77777777" w:rsidR="008E777B" w:rsidRDefault="008E777B" w:rsidP="00251EF2"/>
    <w:p w14:paraId="14AAB43C" w14:textId="77777777" w:rsidR="008E777B" w:rsidRDefault="008E777B" w:rsidP="00251EF2"/>
    <w:p w14:paraId="37BF6961" w14:textId="77777777" w:rsidR="008E777B" w:rsidRDefault="008E777B" w:rsidP="00251EF2"/>
    <w:p w14:paraId="6E196040" w14:textId="77777777" w:rsidR="008E777B" w:rsidRDefault="008E777B" w:rsidP="00251EF2"/>
    <w:p w14:paraId="187E466D" w14:textId="77777777" w:rsidR="008E777B" w:rsidRDefault="008E777B" w:rsidP="00251EF2"/>
    <w:p w14:paraId="76E995DA" w14:textId="77777777" w:rsidR="008E777B" w:rsidRDefault="008E777B" w:rsidP="00251EF2"/>
    <w:p w14:paraId="39BF01F1" w14:textId="77777777" w:rsidR="008E777B" w:rsidRDefault="008E777B" w:rsidP="00251EF2"/>
    <w:p w14:paraId="5AFC49B9" w14:textId="77777777" w:rsidR="008E777B" w:rsidRDefault="008E777B" w:rsidP="00251EF2"/>
    <w:p w14:paraId="7023471D" w14:textId="6FBA592F" w:rsidR="00251EF2" w:rsidRDefault="00251EF2" w:rsidP="00251EF2">
      <w:r>
        <w:tab/>
      </w:r>
      <w:r>
        <w:tab/>
      </w:r>
      <w:r>
        <w:tab/>
      </w:r>
      <w:bookmarkStart w:id="0" w:name="_GoBack"/>
      <w:bookmarkEnd w:id="0"/>
      <w:r>
        <w:tab/>
      </w:r>
      <w:r>
        <w:tab/>
      </w:r>
      <w:r>
        <w:tab/>
      </w:r>
    </w:p>
    <w:sectPr w:rsidR="00251EF2" w:rsidSect="008E777B">
      <w:footerReference w:type="default" r:id="rId7"/>
      <w:headerReference w:type="first" r:id="rId8"/>
      <w:pgSz w:w="11906" w:h="16838"/>
      <w:pgMar w:top="1417" w:right="1417" w:bottom="1417" w:left="141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F10297" w14:textId="77777777" w:rsidR="007A36FE" w:rsidRDefault="007A36FE" w:rsidP="00EC755D">
      <w:pPr>
        <w:spacing w:after="0" w:line="240" w:lineRule="auto"/>
      </w:pPr>
      <w:r>
        <w:separator/>
      </w:r>
    </w:p>
  </w:endnote>
  <w:endnote w:type="continuationSeparator" w:id="0">
    <w:p w14:paraId="4ADF72C7" w14:textId="77777777" w:rsidR="007A36FE" w:rsidRDefault="007A36FE" w:rsidP="00EC7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66CF05" w14:textId="77777777" w:rsidR="00EC755D" w:rsidRPr="00EC755D" w:rsidRDefault="00EC755D" w:rsidP="00EC755D">
    <w:pPr>
      <w:autoSpaceDE w:val="0"/>
      <w:autoSpaceDN w:val="0"/>
      <w:adjustRightInd w:val="0"/>
      <w:spacing w:after="0" w:line="240" w:lineRule="auto"/>
      <w:jc w:val="center"/>
      <w:rPr>
        <w:rFonts w:ascii="Arial" w:eastAsia="Times New Roman" w:hAnsi="Arial" w:cs="Arial"/>
        <w:color w:val="333333"/>
        <w:sz w:val="14"/>
        <w:szCs w:val="14"/>
        <w:lang w:eastAsia="fr-FR"/>
      </w:rPr>
    </w:pPr>
    <w:r w:rsidRPr="00EC755D">
      <w:rPr>
        <w:rFonts w:ascii="Arial" w:eastAsia="Times New Roman" w:hAnsi="Arial" w:cs="Arial"/>
        <w:color w:val="333333"/>
        <w:sz w:val="14"/>
        <w:szCs w:val="14"/>
        <w:lang w:eastAsia="fr-FR"/>
      </w:rPr>
      <w:t>N° TVA Intracom FR 273243714000023</w:t>
    </w:r>
  </w:p>
  <w:p w14:paraId="7B20C95B" w14:textId="77777777" w:rsidR="00EC755D" w:rsidRDefault="00EC755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80CE83" w14:textId="77777777" w:rsidR="007A36FE" w:rsidRDefault="007A36FE" w:rsidP="00EC755D">
      <w:pPr>
        <w:spacing w:after="0" w:line="240" w:lineRule="auto"/>
      </w:pPr>
      <w:r>
        <w:separator/>
      </w:r>
    </w:p>
  </w:footnote>
  <w:footnote w:type="continuationSeparator" w:id="0">
    <w:p w14:paraId="31F348CF" w14:textId="77777777" w:rsidR="007A36FE" w:rsidRDefault="007A36FE" w:rsidP="00EC7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D3A81C" w14:textId="77777777" w:rsidR="008E777B" w:rsidRDefault="008E777B" w:rsidP="008E777B">
    <w:pPr>
      <w:suppressAutoHyphens/>
      <w:spacing w:after="0" w:line="240" w:lineRule="auto"/>
      <w:rPr>
        <w:rFonts w:ascii="Verdana" w:eastAsia="Times New Roman" w:hAnsi="Verdana" w:cs="Times New Roman"/>
        <w:sz w:val="18"/>
        <w:szCs w:val="18"/>
        <w:lang w:eastAsia="fr-FR"/>
      </w:rPr>
    </w:pPr>
    <w:r w:rsidRPr="00EC755D">
      <w:rPr>
        <w:rFonts w:ascii="Calibri" w:eastAsia="Calibri" w:hAnsi="Calibri" w:cs="Calibri"/>
        <w:noProof/>
        <w:lang w:eastAsia="ar-SA"/>
      </w:rPr>
      <w:drawing>
        <wp:anchor distT="0" distB="0" distL="114300" distR="114300" simplePos="0" relativeHeight="251664384" behindDoc="1" locked="0" layoutInCell="1" allowOverlap="1" wp14:anchorId="4E313B9A" wp14:editId="51C85F68">
          <wp:simplePos x="0" y="0"/>
          <wp:positionH relativeFrom="column">
            <wp:posOffset>-2540</wp:posOffset>
          </wp:positionH>
          <wp:positionV relativeFrom="paragraph">
            <wp:posOffset>100965</wp:posOffset>
          </wp:positionV>
          <wp:extent cx="857250" cy="733425"/>
          <wp:effectExtent l="0" t="0" r="0" b="9525"/>
          <wp:wrapTight wrapText="bothSides">
            <wp:wrapPolygon edited="0">
              <wp:start x="0" y="0"/>
              <wp:lineTo x="0" y="21319"/>
              <wp:lineTo x="21120" y="21319"/>
              <wp:lineTo x="21120" y="0"/>
              <wp:lineTo x="0" y="0"/>
            </wp:wrapPolygon>
          </wp:wrapTight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4E52BFD" w14:textId="77777777" w:rsidR="008E777B" w:rsidRPr="00EC755D" w:rsidRDefault="008E777B" w:rsidP="008E777B">
    <w:pPr>
      <w:suppressAutoHyphens/>
      <w:spacing w:after="0" w:line="240" w:lineRule="auto"/>
      <w:rPr>
        <w:rFonts w:ascii="Verdana" w:eastAsia="Times New Roman" w:hAnsi="Verdana" w:cs="Times New Roman"/>
        <w:sz w:val="18"/>
        <w:szCs w:val="18"/>
        <w:lang w:eastAsia="fr-FR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0F00F82B" wp14:editId="333D45DD">
          <wp:simplePos x="0" y="0"/>
          <wp:positionH relativeFrom="column">
            <wp:posOffset>5348605</wp:posOffset>
          </wp:positionH>
          <wp:positionV relativeFrom="paragraph">
            <wp:posOffset>62865</wp:posOffset>
          </wp:positionV>
          <wp:extent cx="644525" cy="634365"/>
          <wp:effectExtent l="0" t="0" r="3175" b="0"/>
          <wp:wrapTight wrapText="bothSides">
            <wp:wrapPolygon edited="0">
              <wp:start x="9576" y="0"/>
              <wp:lineTo x="0" y="6486"/>
              <wp:lineTo x="1277" y="18811"/>
              <wp:lineTo x="4469" y="20757"/>
              <wp:lineTo x="16599" y="20757"/>
              <wp:lineTo x="19153" y="20757"/>
              <wp:lineTo x="21068" y="9081"/>
              <wp:lineTo x="21068" y="7784"/>
              <wp:lineTo x="13407" y="0"/>
              <wp:lineTo x="9576" y="0"/>
            </wp:wrapPolygon>
          </wp:wrapTight>
          <wp:docPr id="6" name="Image 6" descr="RÃ©sultat de recherche d'images pour &quot;logo fleurs de france&quot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Ã©sultat de recherche d'images pour &quot;logo fleurs de france&quot;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634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C755D">
      <w:rPr>
        <w:rFonts w:ascii="Verdana" w:eastAsia="Times New Roman" w:hAnsi="Verdana" w:cs="Times New Roman"/>
        <w:sz w:val="18"/>
        <w:szCs w:val="18"/>
        <w:lang w:eastAsia="fr-FR"/>
      </w:rPr>
      <w:t>Les Grands Courbons</w:t>
    </w:r>
  </w:p>
  <w:p w14:paraId="76D55F73" w14:textId="77777777" w:rsidR="008E777B" w:rsidRPr="00EC755D" w:rsidRDefault="008E777B" w:rsidP="008E777B">
    <w:pPr>
      <w:spacing w:after="0" w:line="240" w:lineRule="auto"/>
      <w:jc w:val="both"/>
      <w:rPr>
        <w:rFonts w:ascii="Verdana" w:eastAsia="Times New Roman" w:hAnsi="Verdana" w:cs="Times New Roman"/>
        <w:sz w:val="18"/>
        <w:szCs w:val="18"/>
        <w:lang w:eastAsia="fr-FR"/>
      </w:rPr>
    </w:pPr>
    <w:r w:rsidRPr="00EC755D">
      <w:rPr>
        <w:rFonts w:ascii="Verdana" w:eastAsia="Times New Roman" w:hAnsi="Verdana" w:cs="Times New Roman"/>
        <w:sz w:val="18"/>
        <w:szCs w:val="18"/>
        <w:lang w:eastAsia="fr-FR"/>
      </w:rPr>
      <w:t>77320 CHEVRU</w:t>
    </w:r>
  </w:p>
  <w:p w14:paraId="72BBB71C" w14:textId="77777777" w:rsidR="008E777B" w:rsidRPr="00EC755D" w:rsidRDefault="008E777B" w:rsidP="008E777B">
    <w:pPr>
      <w:spacing w:after="0" w:line="240" w:lineRule="auto"/>
      <w:jc w:val="both"/>
      <w:rPr>
        <w:rFonts w:ascii="Verdana" w:eastAsia="Times New Roman" w:hAnsi="Verdana" w:cs="Times New Roman"/>
        <w:sz w:val="18"/>
        <w:szCs w:val="18"/>
        <w:lang w:eastAsia="fr-FR"/>
      </w:rPr>
    </w:pPr>
    <w:r w:rsidRPr="00EC755D">
      <w:rPr>
        <w:rFonts w:ascii="Verdana" w:eastAsia="Times New Roman" w:hAnsi="Verdana" w:cs="Times New Roman"/>
        <w:sz w:val="18"/>
        <w:szCs w:val="18"/>
        <w:lang w:eastAsia="fr-FR"/>
      </w:rPr>
      <w:t>Bat EOC – MIN Rungis</w:t>
    </w:r>
  </w:p>
  <w:p w14:paraId="266CA296" w14:textId="77777777" w:rsidR="008E777B" w:rsidRPr="00EC755D" w:rsidRDefault="008E777B" w:rsidP="008E777B">
    <w:pPr>
      <w:spacing w:after="0" w:line="240" w:lineRule="auto"/>
      <w:jc w:val="both"/>
      <w:rPr>
        <w:rFonts w:ascii="Verdana" w:eastAsia="Times New Roman" w:hAnsi="Verdana" w:cs="Times New Roman"/>
        <w:sz w:val="18"/>
        <w:szCs w:val="18"/>
        <w:lang w:eastAsia="fr-FR"/>
      </w:rPr>
    </w:pPr>
    <w:r w:rsidRPr="00EC755D">
      <w:rPr>
        <w:rFonts w:ascii="Verdana" w:eastAsia="Times New Roman" w:hAnsi="Verdana" w:cs="Times New Roman"/>
        <w:sz w:val="18"/>
        <w:szCs w:val="18"/>
        <w:lang w:eastAsia="fr-FR"/>
      </w:rPr>
      <w:t>01 46 86 92 10</w:t>
    </w:r>
  </w:p>
  <w:p w14:paraId="30A6203F" w14:textId="77777777" w:rsidR="008E777B" w:rsidRPr="00EC755D" w:rsidRDefault="008E777B" w:rsidP="008E777B">
    <w:pPr>
      <w:spacing w:after="0" w:line="240" w:lineRule="auto"/>
      <w:jc w:val="both"/>
      <w:rPr>
        <w:rFonts w:ascii="Verdana" w:eastAsia="Times New Roman" w:hAnsi="Verdana" w:cs="Times New Roman"/>
        <w:sz w:val="18"/>
        <w:szCs w:val="18"/>
        <w:lang w:eastAsia="fr-FR"/>
      </w:rPr>
    </w:pPr>
    <w:hyperlink r:id="rId3" w:history="1">
      <w:r w:rsidRPr="00EC755D">
        <w:rPr>
          <w:rFonts w:ascii="Calibri" w:eastAsia="Calibri" w:hAnsi="Calibri" w:cs="Times New Roman"/>
          <w:lang w:eastAsia="fr-FR"/>
        </w:rPr>
        <w:t>Contact@pepinieresirot.fr</w:t>
      </w:r>
    </w:hyperlink>
  </w:p>
  <w:p w14:paraId="702FDCDD" w14:textId="77777777" w:rsidR="008E777B" w:rsidRPr="00EC755D" w:rsidRDefault="008E777B" w:rsidP="008E777B">
    <w:pPr>
      <w:spacing w:after="0" w:line="240" w:lineRule="auto"/>
      <w:jc w:val="both"/>
      <w:rPr>
        <w:rFonts w:ascii="Verdana" w:eastAsia="Times New Roman" w:hAnsi="Verdana" w:cs="Times New Roman"/>
        <w:sz w:val="18"/>
        <w:szCs w:val="18"/>
        <w:lang w:eastAsia="fr-FR"/>
      </w:rPr>
    </w:pPr>
    <w:r w:rsidRPr="00EC755D">
      <w:rPr>
        <w:rFonts w:ascii="Verdana" w:eastAsia="Times New Roman" w:hAnsi="Verdana" w:cs="Times New Roman"/>
        <w:sz w:val="18"/>
        <w:szCs w:val="18"/>
        <w:lang w:eastAsia="fr-FR"/>
      </w:rPr>
      <w:t>SARL au capital social de 48 150,00 €</w:t>
    </w:r>
  </w:p>
  <w:p w14:paraId="7738EB2A" w14:textId="77777777" w:rsidR="008E777B" w:rsidRPr="00EC755D" w:rsidRDefault="008E777B" w:rsidP="008E777B">
    <w:pPr>
      <w:spacing w:after="0" w:line="240" w:lineRule="auto"/>
      <w:rPr>
        <w:rFonts w:ascii="Verdana" w:eastAsia="Times New Roman" w:hAnsi="Verdana" w:cs="Times New Roman"/>
        <w:sz w:val="18"/>
        <w:szCs w:val="18"/>
        <w:lang w:eastAsia="fr-FR"/>
      </w:rPr>
    </w:pPr>
    <w:r w:rsidRPr="00EC755D">
      <w:rPr>
        <w:rFonts w:ascii="Verdana" w:eastAsia="Times New Roman" w:hAnsi="Verdana" w:cs="Times New Roman"/>
        <w:sz w:val="18"/>
        <w:szCs w:val="18"/>
        <w:lang w:eastAsia="fr-FR"/>
      </w:rPr>
      <w:t>RCS 14-02-2001</w:t>
    </w:r>
  </w:p>
  <w:p w14:paraId="5DA2A537" w14:textId="77777777" w:rsidR="008E777B" w:rsidRPr="00EC755D" w:rsidRDefault="008E777B" w:rsidP="008E777B">
    <w:pPr>
      <w:spacing w:after="0" w:line="240" w:lineRule="auto"/>
      <w:rPr>
        <w:rFonts w:ascii="Verdana" w:eastAsia="Times New Roman" w:hAnsi="Verdana" w:cs="Times New Roman"/>
        <w:sz w:val="18"/>
        <w:szCs w:val="18"/>
        <w:lang w:eastAsia="fr-FR"/>
      </w:rPr>
    </w:pPr>
    <w:r w:rsidRPr="00EC755D">
      <w:rPr>
        <w:rFonts w:ascii="Verdana" w:eastAsia="Times New Roman" w:hAnsi="Verdana" w:cs="Times New Roman"/>
        <w:sz w:val="18"/>
        <w:szCs w:val="18"/>
        <w:lang w:eastAsia="fr-FR"/>
      </w:rPr>
      <w:t>SIREN 324 371 400</w:t>
    </w:r>
  </w:p>
  <w:p w14:paraId="43A90BAB" w14:textId="77777777" w:rsidR="008E777B" w:rsidRPr="00EC755D" w:rsidRDefault="008E777B" w:rsidP="008E777B">
    <w:pPr>
      <w:spacing w:after="0" w:line="240" w:lineRule="auto"/>
      <w:rPr>
        <w:rFonts w:ascii="Verdana" w:eastAsia="Times New Roman" w:hAnsi="Verdana" w:cs="Times New Roman"/>
        <w:sz w:val="18"/>
        <w:szCs w:val="18"/>
        <w:lang w:eastAsia="fr-FR"/>
      </w:rPr>
    </w:pPr>
    <w:r w:rsidRPr="00EC755D">
      <w:rPr>
        <w:rFonts w:ascii="Verdana" w:eastAsia="Times New Roman" w:hAnsi="Verdana" w:cs="Times New Roman"/>
        <w:sz w:val="18"/>
        <w:szCs w:val="18"/>
        <w:lang w:eastAsia="fr-FR"/>
      </w:rPr>
      <w:t>SIRET (siège) 32437140000023</w:t>
    </w:r>
  </w:p>
  <w:p w14:paraId="47316D0C" w14:textId="77777777" w:rsidR="008E777B" w:rsidRDefault="008E777B" w:rsidP="008E777B">
    <w:pPr>
      <w:spacing w:after="0" w:line="240" w:lineRule="auto"/>
    </w:pPr>
    <w:r w:rsidRPr="00EC755D">
      <w:rPr>
        <w:rFonts w:ascii="Verdana" w:eastAsia="Times New Roman" w:hAnsi="Verdana" w:cs="Times New Roman"/>
        <w:sz w:val="18"/>
        <w:szCs w:val="18"/>
        <w:lang w:eastAsia="fr-FR"/>
      </w:rPr>
      <w:t>Code APE R</w:t>
    </w:r>
    <w:r>
      <w:rPr>
        <w:rFonts w:ascii="Verdana" w:eastAsia="Times New Roman" w:hAnsi="Verdana" w:cs="Times New Roman"/>
        <w:sz w:val="18"/>
        <w:szCs w:val="18"/>
        <w:lang w:eastAsia="fr-FR"/>
      </w:rPr>
      <w:t>eproduction de plantes (0130Z)</w:t>
    </w:r>
  </w:p>
  <w:p w14:paraId="7E4A2D12" w14:textId="77777777" w:rsidR="008E777B" w:rsidRDefault="008E777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C5"/>
    <w:rsid w:val="00251EF2"/>
    <w:rsid w:val="00273016"/>
    <w:rsid w:val="003B6A4E"/>
    <w:rsid w:val="00452043"/>
    <w:rsid w:val="005031A4"/>
    <w:rsid w:val="00516701"/>
    <w:rsid w:val="005F4ED9"/>
    <w:rsid w:val="006A3230"/>
    <w:rsid w:val="006E77B1"/>
    <w:rsid w:val="00732181"/>
    <w:rsid w:val="007A36FE"/>
    <w:rsid w:val="008E777B"/>
    <w:rsid w:val="00C167C4"/>
    <w:rsid w:val="00E043A9"/>
    <w:rsid w:val="00EC755D"/>
    <w:rsid w:val="00F23CC5"/>
    <w:rsid w:val="00FF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F33B6F"/>
  <w15:chartTrackingRefBased/>
  <w15:docId w15:val="{4402F932-216E-456A-AB23-63609837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32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32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3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eptChapitre">
    <w:name w:val="Sept Chapitre"/>
    <w:basedOn w:val="Titre1"/>
    <w:qFormat/>
    <w:rsid w:val="006A3230"/>
    <w:pPr>
      <w:keepNext w:val="0"/>
      <w:keepLines w:val="0"/>
      <w:pBdr>
        <w:bottom w:val="single" w:sz="4" w:space="1" w:color="auto"/>
      </w:pBdr>
      <w:spacing w:before="3480" w:after="240" w:line="240" w:lineRule="auto"/>
      <w:ind w:firstLine="284"/>
      <w:jc w:val="right"/>
    </w:pPr>
    <w:rPr>
      <w:rFonts w:ascii="Minion Pro" w:eastAsia="Times New Roman" w:hAnsi="Minion Pro" w:cs="Times New Roman"/>
      <w:b/>
      <w:color w:val="auto"/>
      <w:sz w:val="28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A323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Titre1bis">
    <w:name w:val="Titre 1 bis"/>
    <w:basedOn w:val="Titre1"/>
    <w:link w:val="Titre1bisCar"/>
    <w:qFormat/>
    <w:rsid w:val="006A3230"/>
    <w:rPr>
      <w:rFonts w:ascii="Times New Roman" w:hAnsi="Times New Roman" w:cs="Times New Roman"/>
      <w:b/>
    </w:rPr>
  </w:style>
  <w:style w:type="character" w:customStyle="1" w:styleId="Titre1bisCar">
    <w:name w:val="Titre 1 bis Car"/>
    <w:basedOn w:val="Titre1Car"/>
    <w:link w:val="Titre1bis"/>
    <w:rsid w:val="006A3230"/>
    <w:rPr>
      <w:rFonts w:ascii="Times New Roman" w:eastAsiaTheme="majorEastAsia" w:hAnsi="Times New Roman" w:cs="Times New Roman"/>
      <w:b/>
      <w:color w:val="2F5496" w:themeColor="accent1" w:themeShade="BF"/>
      <w:sz w:val="32"/>
      <w:szCs w:val="32"/>
    </w:rPr>
  </w:style>
  <w:style w:type="paragraph" w:customStyle="1" w:styleId="Titre2bis">
    <w:name w:val="Titre 2 bis"/>
    <w:basedOn w:val="Titre2"/>
    <w:link w:val="Titre2bisCar"/>
    <w:qFormat/>
    <w:rsid w:val="006A3230"/>
    <w:rPr>
      <w:rFonts w:ascii="Times New Roman" w:hAnsi="Times New Roman" w:cs="Times New Roman"/>
    </w:rPr>
  </w:style>
  <w:style w:type="character" w:customStyle="1" w:styleId="Titre2bisCar">
    <w:name w:val="Titre 2 bis Car"/>
    <w:basedOn w:val="Titre2Car"/>
    <w:link w:val="Titre2bis"/>
    <w:rsid w:val="006A3230"/>
    <w:rPr>
      <w:rFonts w:ascii="Times New Roman" w:eastAsiaTheme="majorEastAsia" w:hAnsi="Times New Roman" w:cs="Times New Roman"/>
      <w:b/>
      <w:bCs/>
      <w:color w:val="4472C4" w:themeColor="accent1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EC75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755D"/>
  </w:style>
  <w:style w:type="paragraph" w:styleId="Pieddepage">
    <w:name w:val="footer"/>
    <w:basedOn w:val="Normal"/>
    <w:link w:val="PieddepageCar"/>
    <w:uiPriority w:val="99"/>
    <w:unhideWhenUsed/>
    <w:rsid w:val="00EC75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755D"/>
  </w:style>
  <w:style w:type="paragraph" w:styleId="Titre">
    <w:name w:val="Title"/>
    <w:basedOn w:val="Normal"/>
    <w:next w:val="Normal"/>
    <w:link w:val="TitreCar"/>
    <w:uiPriority w:val="10"/>
    <w:qFormat/>
    <w:rsid w:val="00F23CC5"/>
    <w:pPr>
      <w:suppressAutoHyphens/>
      <w:autoSpaceDN w:val="0"/>
      <w:spacing w:after="0" w:line="240" w:lineRule="auto"/>
      <w:contextualSpacing/>
      <w:textAlignment w:val="baseline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pepinieresirot.fr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ba\OneDrive%20-%20CR%20HDF\Documents\2025-2026-CONDORCET\03-BTS%20GPME\01-GRCF-8H\1.2.Administration%20des%20ventes%20de%20la%20PME\CAS%20P&#233;pini&#232;res%20SIROT\dossier_professeur_clement-2-2\Papier%20en%20t&#234;te%20P&#233;pini&#232;res%20SIRO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39417-E125-45B2-865F-372E237A5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Papier en tête Pépinières SIROT</Template>
  <TotalTime>20</TotalTime>
  <Pages>2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Thibaud Cousin</dc:creator>
  <cp:keywords/>
  <dc:description/>
  <cp:lastModifiedBy>THIBAUD COUSIN</cp:lastModifiedBy>
  <cp:revision>7</cp:revision>
  <dcterms:created xsi:type="dcterms:W3CDTF">2026-01-10T08:39:00Z</dcterms:created>
  <dcterms:modified xsi:type="dcterms:W3CDTF">2026-01-20T12:19:00Z</dcterms:modified>
</cp:coreProperties>
</file>